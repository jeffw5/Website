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928" w:type="dxa"/>
        <w:jc w:val="center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49"/>
        <w:gridCol w:w="1227"/>
        <w:gridCol w:w="2976"/>
        <w:gridCol w:w="2976"/>
      </w:tblGrid>
      <w:tr w:rsidR="006E0E70" w:rsidRPr="00424155" w14:paraId="31CB8C9D" w14:textId="77777777">
        <w:trPr>
          <w:trHeight w:hRule="exact" w:val="288"/>
          <w:jc w:val="center"/>
        </w:trPr>
        <w:tc>
          <w:tcPr>
            <w:tcW w:w="8928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27383164" w14:textId="77777777" w:rsidR="006E0E70" w:rsidRPr="00424155" w:rsidRDefault="00F36C15" w:rsidP="00F36C15">
            <w:pPr>
              <w:pStyle w:val="MinutesandAgendaTitles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BA Guild Business Architecture Development Group</w:t>
            </w:r>
          </w:p>
        </w:tc>
      </w:tr>
      <w:tr w:rsidR="006E0E70" w:rsidRPr="00424155" w14:paraId="6DFD97BC" w14:textId="77777777">
        <w:trPr>
          <w:trHeight w:hRule="exact" w:val="288"/>
          <w:jc w:val="center"/>
        </w:trPr>
        <w:sdt>
          <w:sdtPr>
            <w:rPr>
              <w:rFonts w:ascii="Calibri" w:hAnsi="Calibri"/>
            </w:rPr>
            <w:id w:val="22626047"/>
            <w:placeholder>
              <w:docPart w:val="73664D8CE93F234CB5B73B6CE86C7AED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14-11-27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76" w:type="dxa"/>
                <w:gridSpan w:val="2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B8CCE4" w:themeFill="accent1" w:themeFillTint="66"/>
                <w:tcMar>
                  <w:top w:w="0" w:type="dxa"/>
                  <w:bottom w:w="0" w:type="dxa"/>
                </w:tcMar>
                <w:vAlign w:val="center"/>
              </w:tcPr>
              <w:p w14:paraId="68DE4138" w14:textId="1F657486" w:rsidR="006E0E70" w:rsidRPr="00424155" w:rsidRDefault="00B61FF7" w:rsidP="00F36C15">
                <w:pPr>
                  <w:pStyle w:val="BodyCopy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11.27</w:t>
                </w:r>
                <w:r w:rsidR="003F3CF7">
                  <w:rPr>
                    <w:rFonts w:ascii="Calibri" w:hAnsi="Calibri"/>
                  </w:rPr>
                  <w:t>.</w:t>
                </w:r>
                <w:r w:rsidR="000071FF">
                  <w:rPr>
                    <w:rFonts w:ascii="Calibri" w:hAnsi="Calibri"/>
                  </w:rPr>
                  <w:t>2014</w:t>
                </w:r>
              </w:p>
            </w:tc>
          </w:sdtContent>
        </w:sdt>
        <w:tc>
          <w:tcPr>
            <w:tcW w:w="297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3178E78C" w14:textId="77777777" w:rsidR="006E0E70" w:rsidRPr="00424155" w:rsidRDefault="00F36C15" w:rsidP="00F36C15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  <w:spacing w:val="0"/>
              </w:rPr>
              <w:t>Bi-Weekly Meeting</w:t>
            </w:r>
          </w:p>
        </w:tc>
        <w:tc>
          <w:tcPr>
            <w:tcW w:w="297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B8CCE4" w:themeFill="accent1" w:themeFillTint="66"/>
            <w:tcMar>
              <w:top w:w="0" w:type="dxa"/>
              <w:bottom w:w="0" w:type="dxa"/>
            </w:tcMar>
            <w:vAlign w:val="center"/>
          </w:tcPr>
          <w:p w14:paraId="0657B669" w14:textId="77777777" w:rsidR="006E0E70" w:rsidRPr="00424155" w:rsidRDefault="006E0E70" w:rsidP="00F36C15">
            <w:pPr>
              <w:pStyle w:val="BodyCopy"/>
              <w:rPr>
                <w:rFonts w:ascii="Calibri" w:hAnsi="Calibri"/>
              </w:rPr>
            </w:pPr>
          </w:p>
        </w:tc>
      </w:tr>
      <w:tr w:rsidR="006E0E70" w:rsidRPr="00424155" w14:paraId="7E1362F2" w14:textId="77777777" w:rsidTr="007D5072">
        <w:trPr>
          <w:trHeight w:hRule="exact" w:val="400"/>
          <w:jc w:val="center"/>
        </w:trPr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4B2ECFA" w14:textId="77777777" w:rsidR="006E0E70" w:rsidRPr="00424155" w:rsidRDefault="00F36C15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Attendees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F39F907" w14:textId="11FD4547" w:rsidR="00F36C15" w:rsidRPr="00424155" w:rsidRDefault="00F36C15" w:rsidP="00B61FF7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 xml:space="preserve">Stephen Marshall, </w:t>
            </w:r>
            <w:r w:rsidR="000071FF" w:rsidRPr="00424155">
              <w:rPr>
                <w:rFonts w:ascii="Calibri" w:hAnsi="Calibri"/>
              </w:rPr>
              <w:t>William Ulrich</w:t>
            </w:r>
            <w:r w:rsidR="000071FF">
              <w:rPr>
                <w:rFonts w:ascii="Calibri" w:hAnsi="Calibri"/>
              </w:rPr>
              <w:t>,</w:t>
            </w:r>
            <w:r w:rsidR="000071FF" w:rsidRPr="00424155">
              <w:rPr>
                <w:rFonts w:ascii="Calibri" w:hAnsi="Calibri"/>
              </w:rPr>
              <w:t xml:space="preserve"> </w:t>
            </w:r>
            <w:r w:rsidR="003F3CF7" w:rsidRPr="00424155">
              <w:rPr>
                <w:rFonts w:ascii="Calibri" w:hAnsi="Calibri"/>
              </w:rPr>
              <w:t>Daniel St George,</w:t>
            </w:r>
            <w:r w:rsidR="003F3CF7">
              <w:rPr>
                <w:rFonts w:ascii="Calibri" w:hAnsi="Calibri"/>
              </w:rPr>
              <w:t xml:space="preserve"> Alex </w:t>
            </w:r>
            <w:proofErr w:type="spellStart"/>
            <w:r w:rsidR="003F3CF7">
              <w:rPr>
                <w:rFonts w:ascii="Calibri" w:hAnsi="Calibri"/>
              </w:rPr>
              <w:t>Randell</w:t>
            </w:r>
            <w:proofErr w:type="spellEnd"/>
            <w:r w:rsidR="00B61FF7">
              <w:rPr>
                <w:rFonts w:ascii="Calibri" w:hAnsi="Calibri"/>
              </w:rPr>
              <w:t xml:space="preserve">, </w:t>
            </w:r>
            <w:r w:rsidR="00B61FF7" w:rsidRPr="00424155">
              <w:rPr>
                <w:rFonts w:ascii="Calibri" w:hAnsi="Calibri"/>
              </w:rPr>
              <w:t>Chris Payne</w:t>
            </w:r>
            <w:r w:rsidR="00B61FF7">
              <w:rPr>
                <w:rFonts w:ascii="Calibri" w:hAnsi="Calibri"/>
              </w:rPr>
              <w:t>, Alain Picard</w:t>
            </w:r>
          </w:p>
        </w:tc>
      </w:tr>
      <w:tr w:rsidR="006E0E70" w:rsidRPr="00424155" w14:paraId="22D718DE" w14:textId="77777777" w:rsidTr="00F36C15">
        <w:trPr>
          <w:trHeight w:hRule="exact" w:val="288"/>
          <w:jc w:val="center"/>
        </w:trPr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8C7E336" w14:textId="77777777" w:rsidR="006E0E70" w:rsidRPr="00424155" w:rsidRDefault="00F36C15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Apologies</w:t>
            </w:r>
          </w:p>
        </w:tc>
        <w:tc>
          <w:tcPr>
            <w:tcW w:w="7179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7646DDA" w14:textId="2D42254C" w:rsidR="006E0E70" w:rsidRPr="00424155" w:rsidRDefault="00B61FF7" w:rsidP="003F3CF7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 xml:space="preserve">Cheryl </w:t>
            </w:r>
            <w:proofErr w:type="spellStart"/>
            <w:r w:rsidRPr="00424155">
              <w:rPr>
                <w:rFonts w:ascii="Calibri" w:hAnsi="Calibri"/>
              </w:rPr>
              <w:t>Timko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 w:rsidRPr="00424155">
              <w:rPr>
                <w:rFonts w:ascii="Calibri" w:hAnsi="Calibri"/>
              </w:rPr>
              <w:t>Whynde</w:t>
            </w:r>
            <w:proofErr w:type="spellEnd"/>
            <w:r w:rsidRPr="00424155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Kuehn, Ruth Nelson</w:t>
            </w:r>
          </w:p>
        </w:tc>
      </w:tr>
    </w:tbl>
    <w:p w14:paraId="30E1B9DE" w14:textId="77777777" w:rsidR="00F36C15" w:rsidRPr="00424155" w:rsidRDefault="00F36C15">
      <w:pPr>
        <w:jc w:val="center"/>
        <w:rPr>
          <w:rFonts w:ascii="Calibri" w:hAnsi="Calibri"/>
        </w:rPr>
      </w:pPr>
    </w:p>
    <w:tbl>
      <w:tblPr>
        <w:tblStyle w:val="TableGrid"/>
        <w:tblW w:w="89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825"/>
        <w:gridCol w:w="1815"/>
        <w:gridCol w:w="1288"/>
      </w:tblGrid>
      <w:tr w:rsidR="00EF4A07" w:rsidRPr="00424155" w14:paraId="745EB4C3" w14:textId="77777777" w:rsidTr="00C965DB">
        <w:trPr>
          <w:trHeight w:hRule="exact" w:val="288"/>
          <w:jc w:val="center"/>
        </w:trPr>
        <w:tc>
          <w:tcPr>
            <w:tcW w:w="8928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6279C3F0" w14:textId="5C05A791" w:rsidR="00EF4A07" w:rsidRPr="00424155" w:rsidRDefault="00262B70" w:rsidP="003F3CF7">
            <w:pPr>
              <w:pStyle w:val="MinutesandAgendaTitles"/>
              <w:rPr>
                <w:rFonts w:ascii="Calibri" w:hAnsi="Calibri"/>
              </w:rPr>
            </w:pPr>
            <w:sdt>
              <w:sdtPr>
                <w:rPr>
                  <w:rFonts w:ascii="Calibri" w:hAnsi="Calibri"/>
                </w:rPr>
                <w:id w:val="-335693525"/>
                <w:placeholder>
                  <w:docPart w:val="B4A45923F665B4419ACD644D52D6D980"/>
                </w:placeholder>
              </w:sdtPr>
              <w:sdtContent>
                <w:r w:rsidR="000071FF">
                  <w:rPr>
                    <w:rFonts w:ascii="Calibri" w:hAnsi="Calibri"/>
                  </w:rPr>
                  <w:t>Agenda Item 1</w:t>
                </w:r>
                <w:r w:rsidR="00EF4A07" w:rsidRPr="00424155">
                  <w:rPr>
                    <w:rFonts w:ascii="Calibri" w:hAnsi="Calibri"/>
                  </w:rPr>
                  <w:t xml:space="preserve">: </w:t>
                </w:r>
                <w:r w:rsidR="007D5485">
                  <w:rPr>
                    <w:rFonts w:ascii="Calibri" w:hAnsi="Calibri"/>
                  </w:rPr>
                  <w:t>Organization/</w:t>
                </w:r>
                <w:r w:rsidR="00B63DF0">
                  <w:rPr>
                    <w:rFonts w:ascii="Calibri" w:hAnsi="Calibri"/>
                  </w:rPr>
                  <w:t>Capability</w:t>
                </w:r>
                <w:r w:rsidR="007D5485">
                  <w:rPr>
                    <w:rFonts w:ascii="Calibri" w:hAnsi="Calibri"/>
                  </w:rPr>
                  <w:t>/Value</w:t>
                </w:r>
                <w:r w:rsidR="003F3CF7">
                  <w:rPr>
                    <w:rFonts w:ascii="Calibri" w:hAnsi="Calibri"/>
                  </w:rPr>
                  <w:t xml:space="preserve">/Information </w:t>
                </w:r>
                <w:r w:rsidR="00B63DF0">
                  <w:rPr>
                    <w:rFonts w:ascii="Calibri" w:hAnsi="Calibri"/>
                  </w:rPr>
                  <w:t>Map</w:t>
                </w:r>
                <w:r w:rsidR="007D5485">
                  <w:rPr>
                    <w:rFonts w:ascii="Calibri" w:hAnsi="Calibri"/>
                  </w:rPr>
                  <w:t>ping Progress Update</w:t>
                </w:r>
              </w:sdtContent>
            </w:sdt>
          </w:p>
        </w:tc>
      </w:tr>
      <w:tr w:rsidR="00EF4A07" w:rsidRPr="00424155" w14:paraId="512EF6C8" w14:textId="77777777" w:rsidTr="00C965DB">
        <w:trPr>
          <w:trHeight w:val="297"/>
          <w:jc w:val="center"/>
        </w:trPr>
        <w:tc>
          <w:tcPr>
            <w:tcW w:w="8928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1DE9489" w14:textId="33415D93" w:rsidR="000071FF" w:rsidRPr="003F3CF7" w:rsidRDefault="003F3CF7" w:rsidP="000071F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/>
                <w:szCs w:val="18"/>
              </w:rPr>
              <w:t xml:space="preserve">Capability Map (Chris): </w:t>
            </w:r>
            <w:r w:rsidR="00B61FF7">
              <w:rPr>
                <w:rFonts w:ascii="Calibri" w:hAnsi="Calibri"/>
                <w:szCs w:val="18"/>
              </w:rPr>
              <w:t>Completing L3 capabilities and definitions, and will send to Bill for validation at the end of the week.</w:t>
            </w:r>
          </w:p>
          <w:p w14:paraId="7049903A" w14:textId="4F504C2C" w:rsidR="00A75FA7" w:rsidRPr="000071FF" w:rsidRDefault="00A75FA7" w:rsidP="00B61FF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/>
                <w:szCs w:val="18"/>
              </w:rPr>
              <w:t xml:space="preserve">Value Map (Daniel): </w:t>
            </w:r>
            <w:r w:rsidR="00B61FF7">
              <w:rPr>
                <w:rFonts w:ascii="Calibri" w:hAnsi="Calibri"/>
                <w:szCs w:val="18"/>
              </w:rPr>
              <w:t xml:space="preserve">Alain has resolved the tool issues and uploaded the first version of the Value Map. </w:t>
            </w:r>
          </w:p>
        </w:tc>
      </w:tr>
      <w:tr w:rsidR="00A75FA7" w:rsidRPr="00424155" w14:paraId="1F631404" w14:textId="77777777" w:rsidTr="00A75FA7">
        <w:trPr>
          <w:trHeight w:hRule="exact" w:val="288"/>
          <w:jc w:val="center"/>
        </w:trPr>
        <w:tc>
          <w:tcPr>
            <w:tcW w:w="582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2EE8CBE1" w14:textId="77777777" w:rsidR="00A75FA7" w:rsidRPr="00424155" w:rsidRDefault="00A75FA7" w:rsidP="00A75FA7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Action Items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33E231C8" w14:textId="77777777" w:rsidR="00A75FA7" w:rsidRPr="00424155" w:rsidRDefault="00A75FA7" w:rsidP="00A75FA7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Person Responsible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079CA498" w14:textId="77777777" w:rsidR="00A75FA7" w:rsidRPr="00424155" w:rsidRDefault="00A75FA7" w:rsidP="00A75FA7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Deadline</w:t>
            </w:r>
          </w:p>
        </w:tc>
      </w:tr>
      <w:tr w:rsidR="00A75FA7" w:rsidRPr="00424155" w14:paraId="50F8A737" w14:textId="77777777" w:rsidTr="00A75FA7">
        <w:trPr>
          <w:trHeight w:val="289"/>
          <w:jc w:val="center"/>
        </w:trPr>
        <w:tc>
          <w:tcPr>
            <w:tcW w:w="582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703AB28" w14:textId="00CB0EA1" w:rsidR="00B61FF7" w:rsidRPr="00B61FF7" w:rsidRDefault="00B61FF7" w:rsidP="00B61FF7">
            <w:pPr>
              <w:pStyle w:val="BodyCopy"/>
              <w:numPr>
                <w:ilvl w:val="0"/>
                <w:numId w:val="15"/>
              </w:num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Review version 3 of draft Capabilities document from Chris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2C9DEDF" w14:textId="66D13B1F" w:rsidR="00A75FA7" w:rsidRPr="00424155" w:rsidRDefault="00B61FF7" w:rsidP="00A75FA7">
            <w:pPr>
              <w:pStyle w:val="BodyCopy"/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Bill Ulrich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577D379" w14:textId="1E42B586" w:rsidR="00A75FA7" w:rsidRPr="00424155" w:rsidRDefault="00B61FF7" w:rsidP="00A75FA7">
            <w:pPr>
              <w:pStyle w:val="BodyCopy"/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December</w:t>
            </w:r>
          </w:p>
        </w:tc>
      </w:tr>
      <w:tr w:rsidR="00546BDE" w:rsidRPr="00424155" w14:paraId="3F893B92" w14:textId="77777777" w:rsidTr="00546BDE">
        <w:trPr>
          <w:trHeight w:hRule="exact" w:val="288"/>
          <w:jc w:val="center"/>
        </w:trPr>
        <w:tc>
          <w:tcPr>
            <w:tcW w:w="8928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43917D85" w14:textId="14B19A45" w:rsidR="00546BDE" w:rsidRPr="00424155" w:rsidRDefault="00262B70" w:rsidP="00B61FF7">
            <w:pPr>
              <w:pStyle w:val="MinutesandAgendaTitles"/>
              <w:rPr>
                <w:rFonts w:ascii="Calibri" w:hAnsi="Calibri"/>
              </w:rPr>
            </w:pPr>
            <w:sdt>
              <w:sdtPr>
                <w:rPr>
                  <w:rFonts w:ascii="Calibri" w:hAnsi="Calibri"/>
                </w:rPr>
                <w:id w:val="-137413222"/>
                <w:placeholder>
                  <w:docPart w:val="4ECDFA885F311740AD5E9B4C04E1CF50"/>
                </w:placeholder>
              </w:sdtPr>
              <w:sdtContent>
                <w:r w:rsidR="000071FF">
                  <w:rPr>
                    <w:rFonts w:ascii="Calibri" w:hAnsi="Calibri"/>
                  </w:rPr>
                  <w:t>Agenda Item 2</w:t>
                </w:r>
                <w:r w:rsidR="00546BDE" w:rsidRPr="00424155">
                  <w:rPr>
                    <w:rFonts w:ascii="Calibri" w:hAnsi="Calibri"/>
                  </w:rPr>
                  <w:t xml:space="preserve">: </w:t>
                </w:r>
                <w:r w:rsidR="00B61FF7">
                  <w:rPr>
                    <w:rFonts w:ascii="Calibri" w:hAnsi="Calibri"/>
                  </w:rPr>
                  <w:t>Information Mapping</w:t>
                </w:r>
              </w:sdtContent>
            </w:sdt>
          </w:p>
        </w:tc>
      </w:tr>
      <w:tr w:rsidR="00546BDE" w:rsidRPr="00424155" w14:paraId="447178A5" w14:textId="77777777" w:rsidTr="00546BDE">
        <w:trPr>
          <w:trHeight w:val="297"/>
          <w:jc w:val="center"/>
        </w:trPr>
        <w:tc>
          <w:tcPr>
            <w:tcW w:w="8928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D55B58C" w14:textId="096BCE60" w:rsidR="00B61FF7" w:rsidRDefault="00262B70" w:rsidP="00B61FF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Bill proposed the following process to begin developing the Information Map:</w:t>
            </w:r>
          </w:p>
          <w:p w14:paraId="29744396" w14:textId="36C3EBAA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Starting with the Level 1/2 Capability Map, identify and extract all the “business concepts”: physical business objects and actors.</w:t>
            </w:r>
          </w:p>
          <w:p w14:paraId="57F33E16" w14:textId="2748BF84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Identify and document the parent/child relationships between a capability and the business concept/object.</w:t>
            </w:r>
          </w:p>
          <w:p w14:paraId="2CE7FEF3" w14:textId="1A72F0F3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Look for any “matching” type of capabilities, e.g. Stakeholder Matching. Consider what types of business connections need to exist to support such a capability.</w:t>
            </w:r>
          </w:p>
          <w:p w14:paraId="46925C10" w14:textId="2D369C6F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Develop the definitions for each business concept/object. These should, in most cases, be extracted from the Capability definitions (by stripping off “the ability to...”).</w:t>
            </w:r>
          </w:p>
          <w:p w14:paraId="56110D31" w14:textId="6D25F31B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Add “type” definitions for each stakeholder group.</w:t>
            </w:r>
          </w:p>
          <w:p w14:paraId="63EC4958" w14:textId="30725514" w:rsid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>Cross-reference each business concept/object back to the Capability Map and the Value Map: a business object might highlight a gap in those maps.</w:t>
            </w:r>
          </w:p>
          <w:p w14:paraId="70A9FD90" w14:textId="75034A7B" w:rsidR="000071FF" w:rsidRPr="00262B70" w:rsidRDefault="00262B70" w:rsidP="00262B70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120" w:after="120"/>
              <w:rPr>
                <w:rFonts w:ascii="Calibri" w:hAnsi="Calibri" w:cs="Times New Roman"/>
                <w:spacing w:val="0"/>
                <w:szCs w:val="18"/>
              </w:rPr>
            </w:pPr>
            <w:r>
              <w:rPr>
                <w:rFonts w:ascii="Calibri" w:hAnsi="Calibri" w:cs="Times New Roman"/>
                <w:spacing w:val="0"/>
                <w:szCs w:val="18"/>
              </w:rPr>
              <w:t xml:space="preserve">Validate with SMEs, in this case </w:t>
            </w:r>
            <w:proofErr w:type="spellStart"/>
            <w:r>
              <w:rPr>
                <w:rFonts w:ascii="Calibri" w:hAnsi="Calibri" w:cs="Times New Roman"/>
                <w:spacing w:val="0"/>
                <w:szCs w:val="18"/>
              </w:rPr>
              <w:t>Whynde</w:t>
            </w:r>
            <w:proofErr w:type="spellEnd"/>
            <w:r>
              <w:rPr>
                <w:rFonts w:ascii="Calibri" w:hAnsi="Calibri" w:cs="Times New Roman"/>
                <w:spacing w:val="0"/>
                <w:szCs w:val="18"/>
              </w:rPr>
              <w:t xml:space="preserve">, Bill, Bob (for Marketing), Kathy Ulrich and John </w:t>
            </w:r>
            <w:proofErr w:type="spellStart"/>
            <w:r>
              <w:rPr>
                <w:rFonts w:ascii="Calibri" w:hAnsi="Calibri" w:cs="Times New Roman"/>
                <w:spacing w:val="0"/>
                <w:szCs w:val="18"/>
              </w:rPr>
              <w:t>Machiski</w:t>
            </w:r>
            <w:proofErr w:type="spellEnd"/>
            <w:r>
              <w:rPr>
                <w:rFonts w:ascii="Calibri" w:hAnsi="Calibri" w:cs="Times New Roman"/>
                <w:spacing w:val="0"/>
                <w:szCs w:val="18"/>
              </w:rPr>
              <w:t xml:space="preserve"> (Treasurer).</w:t>
            </w:r>
          </w:p>
        </w:tc>
      </w:tr>
      <w:tr w:rsidR="00262B70" w:rsidRPr="00424155" w14:paraId="59212E4B" w14:textId="77777777" w:rsidTr="00262B70">
        <w:trPr>
          <w:trHeight w:hRule="exact" w:val="288"/>
          <w:jc w:val="center"/>
        </w:trPr>
        <w:tc>
          <w:tcPr>
            <w:tcW w:w="582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6F1C65F7" w14:textId="77777777" w:rsidR="00262B70" w:rsidRPr="00424155" w:rsidRDefault="00262B70" w:rsidP="00262B70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Action Items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2F80A280" w14:textId="77777777" w:rsidR="00262B70" w:rsidRPr="00424155" w:rsidRDefault="00262B70" w:rsidP="00262B70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Person Responsible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74E6E662" w14:textId="77777777" w:rsidR="00262B70" w:rsidRPr="00424155" w:rsidRDefault="00262B70" w:rsidP="00262B70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Deadline</w:t>
            </w:r>
          </w:p>
        </w:tc>
      </w:tr>
      <w:tr w:rsidR="00262B70" w:rsidRPr="00424155" w14:paraId="5907807F" w14:textId="77777777" w:rsidTr="00262B70">
        <w:trPr>
          <w:trHeight w:val="289"/>
          <w:jc w:val="center"/>
        </w:trPr>
        <w:tc>
          <w:tcPr>
            <w:tcW w:w="582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8F9D447" w14:textId="4EDD6BF6" w:rsidR="00262B70" w:rsidRPr="00B61FF7" w:rsidRDefault="0015495E" w:rsidP="0015495E">
            <w:pPr>
              <w:pStyle w:val="BodyCopy"/>
              <w:numPr>
                <w:ilvl w:val="0"/>
                <w:numId w:val="43"/>
              </w:num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 and confirm the Information Mapping process</w:t>
            </w:r>
          </w:p>
        </w:tc>
        <w:tc>
          <w:tcPr>
            <w:tcW w:w="1815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3518A3F" w14:textId="77777777" w:rsidR="00262B70" w:rsidRPr="00424155" w:rsidRDefault="00262B70" w:rsidP="00262B70">
            <w:pPr>
              <w:pStyle w:val="BodyCopy"/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Bill Ulrich</w:t>
            </w:r>
          </w:p>
        </w:tc>
        <w:tc>
          <w:tcPr>
            <w:tcW w:w="128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A3186A6" w14:textId="77777777" w:rsidR="00262B70" w:rsidRPr="00424155" w:rsidRDefault="00262B70" w:rsidP="00262B70">
            <w:pPr>
              <w:pStyle w:val="BodyCopy"/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December</w:t>
            </w:r>
          </w:p>
        </w:tc>
      </w:tr>
    </w:tbl>
    <w:p w14:paraId="05C1724F" w14:textId="77777777" w:rsidR="00C02468" w:rsidRDefault="00C02468">
      <w:pPr>
        <w:jc w:val="center"/>
      </w:pPr>
    </w:p>
    <w:p w14:paraId="2AA7337F" w14:textId="77777777" w:rsidR="00C02468" w:rsidRDefault="00C02468" w:rsidP="00D64E31"/>
    <w:tbl>
      <w:tblPr>
        <w:tblStyle w:val="TableGrid"/>
        <w:tblW w:w="88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223"/>
        <w:gridCol w:w="1741"/>
        <w:gridCol w:w="1204"/>
        <w:gridCol w:w="711"/>
      </w:tblGrid>
      <w:tr w:rsidR="0013561D" w:rsidRPr="00424155" w14:paraId="353FC7E1" w14:textId="77777777" w:rsidTr="0015495E">
        <w:trPr>
          <w:trHeight w:hRule="exact" w:val="288"/>
          <w:tblHeader/>
          <w:jc w:val="center"/>
        </w:trPr>
        <w:tc>
          <w:tcPr>
            <w:tcW w:w="8879" w:type="dxa"/>
            <w:gridSpan w:val="4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5B3D7" w:themeFill="accent1" w:themeFillTint="99"/>
            <w:vAlign w:val="center"/>
          </w:tcPr>
          <w:p w14:paraId="7A98068A" w14:textId="55ACEE78" w:rsidR="0013561D" w:rsidRPr="00424155" w:rsidRDefault="00262B70" w:rsidP="0069347F">
            <w:pPr>
              <w:pStyle w:val="MinutesandAgendaTitles"/>
              <w:rPr>
                <w:rFonts w:ascii="Calibri" w:hAnsi="Calibri"/>
              </w:rPr>
            </w:pPr>
            <w:sdt>
              <w:sdtPr>
                <w:rPr>
                  <w:rFonts w:ascii="Calibri" w:hAnsi="Calibri"/>
                </w:rPr>
                <w:id w:val="1041328701"/>
                <w:placeholder>
                  <w:docPart w:val="BE67F8F1205CF345BDE9919F395C2E89"/>
                </w:placeholder>
              </w:sdtPr>
              <w:sdtContent>
                <w:r w:rsidR="0069347F">
                  <w:rPr>
                    <w:rFonts w:ascii="Calibri" w:hAnsi="Calibri"/>
                  </w:rPr>
                  <w:t>Action Item Status</w:t>
                </w:r>
              </w:sdtContent>
            </w:sdt>
          </w:p>
        </w:tc>
      </w:tr>
      <w:tr w:rsidR="00C02468" w:rsidRPr="00424155" w14:paraId="3296FE85" w14:textId="4EA13205" w:rsidTr="0015495E">
        <w:trPr>
          <w:trHeight w:hRule="exact" w:val="288"/>
          <w:tblHeader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5C0524C3" w14:textId="77777777" w:rsidR="00C02468" w:rsidRPr="00424155" w:rsidRDefault="00C02468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Action Items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4C603A89" w14:textId="77777777" w:rsidR="00C02468" w:rsidRPr="00424155" w:rsidRDefault="00C02468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Person Responsible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0" w:type="dxa"/>
              <w:bottom w:w="0" w:type="dxa"/>
            </w:tcMar>
            <w:vAlign w:val="center"/>
          </w:tcPr>
          <w:p w14:paraId="22B2709D" w14:textId="77777777" w:rsidR="00C02468" w:rsidRPr="00424155" w:rsidRDefault="00C02468">
            <w:pPr>
              <w:pStyle w:val="BodyCopy"/>
              <w:rPr>
                <w:rFonts w:ascii="Calibri" w:hAnsi="Calibri"/>
              </w:rPr>
            </w:pPr>
            <w:r w:rsidRPr="00424155">
              <w:rPr>
                <w:rFonts w:ascii="Calibri" w:hAnsi="Calibri"/>
              </w:rPr>
              <w:t>Deadline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vAlign w:val="center"/>
          </w:tcPr>
          <w:p w14:paraId="1908C528" w14:textId="4C6E3C7E" w:rsidR="00C02468" w:rsidRPr="00424155" w:rsidRDefault="00C02468">
            <w:pPr>
              <w:pStyle w:val="BodyCopy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Status</w:t>
            </w:r>
          </w:p>
        </w:tc>
      </w:tr>
      <w:tr w:rsidR="0069347F" w:rsidRPr="003D0433" w14:paraId="6985182B" w14:textId="0080531F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5AEF2BB" w14:textId="7BA28573" w:rsidR="0069347F" w:rsidRPr="003D0433" w:rsidRDefault="0069347F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Update charter with target dates/milestones and integration points with other workgroups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3A2D58A" w14:textId="39F51F5D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Stephen Marshall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8E6CE4D" w14:textId="08DFFE5C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9 July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6017998" w14:textId="7B582B98" w:rsidR="0069347F" w:rsidRPr="003D0433" w:rsidRDefault="00FE1267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69347F" w:rsidRPr="003D0433" w14:paraId="77F8D681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B23E5EB" w14:textId="24D052F9" w:rsidR="0069347F" w:rsidRPr="003D0433" w:rsidRDefault="0069347F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Develop high-level project timeline and assign leads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B383C4A" w14:textId="670BEDDA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Stephen Marshall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76DCD81" w14:textId="4FB0A467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9 July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A71B9FB" w14:textId="4BF82B0C" w:rsidR="0069347F" w:rsidRPr="003D0433" w:rsidRDefault="00FE1267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69347F" w:rsidRPr="003D0433" w14:paraId="758FF534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750FE26" w14:textId="4E7C6455" w:rsidR="0069347F" w:rsidRPr="003D0433" w:rsidRDefault="0069347F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Alain to walk through the installation process and answer questions about the program on the next call (9/10 July)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932A5CF" w14:textId="1521FF7A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Alain Picard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70FE445" w14:textId="5452A2B1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9 July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7B4FE62" w14:textId="0138430F" w:rsidR="0069347F" w:rsidRPr="003D0433" w:rsidRDefault="0069347F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777D48" w:rsidRPr="003D0433" w14:paraId="5F867560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BCE15FA" w14:textId="03215A1B" w:rsidR="00777D48" w:rsidRPr="003D0433" w:rsidRDefault="00777D48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Update the Organization Map based on the most current understanding of the groups and functions.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C2DE36C" w14:textId="318A684B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Bill Ulrich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77A8AA4" w14:textId="25CFDEB7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22 July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3257857" w14:textId="72EB430F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777D48" w:rsidRPr="003D0433" w14:paraId="1DF2B540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0A4CA20" w14:textId="329FD851" w:rsidR="00777D48" w:rsidRPr="003D0433" w:rsidRDefault="00777D48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Upload the updated model to the group folder once the Organization Map is complete.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CEAE9F1" w14:textId="393A59FE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Bill Ulrich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B1DA4DB" w14:textId="1C0A2CE7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23 July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B4A56D9" w14:textId="4D695303" w:rsidR="00777D48" w:rsidRPr="003D0433" w:rsidRDefault="00777D48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A65FF0" w:rsidRPr="003D0433" w14:paraId="53CD52A4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7D3971D" w14:textId="5FB86636" w:rsidR="00A65FF0" w:rsidRPr="003D0433" w:rsidRDefault="00A65FF0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Update the Organization Map to include attributes for Committees.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B58D9AC" w14:textId="75168B2D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 xml:space="preserve">Cheryl </w:t>
            </w:r>
            <w:proofErr w:type="spellStart"/>
            <w:r w:rsidRPr="003D0433">
              <w:rPr>
                <w:rFonts w:ascii="Calibri" w:hAnsi="Calibri"/>
                <w:color w:val="808080" w:themeColor="background1" w:themeShade="80"/>
              </w:rPr>
              <w:t>Timko</w:t>
            </w:r>
            <w:proofErr w:type="spellEnd"/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AA386C7" w14:textId="006333AA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13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E7684B0" w14:textId="4F9E7681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A65FF0" w:rsidRPr="003D0433" w14:paraId="679F8A53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F58E792" w14:textId="37B2C18F" w:rsidR="00A65FF0" w:rsidRPr="003D0433" w:rsidRDefault="00A65FF0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Check with SMEs how Members should be treated/shown on the Organization Map (if at all), or if they are the equivalent of Customers.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0B8BF94" w14:textId="7CE620ED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 xml:space="preserve">Cheryl </w:t>
            </w:r>
            <w:proofErr w:type="spellStart"/>
            <w:r w:rsidRPr="003D0433">
              <w:rPr>
                <w:rFonts w:ascii="Calibri" w:hAnsi="Calibri"/>
                <w:color w:val="808080" w:themeColor="background1" w:themeShade="80"/>
              </w:rPr>
              <w:t>Timko</w:t>
            </w:r>
            <w:proofErr w:type="spellEnd"/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A9A6E34" w14:textId="78C1A4F3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13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18287C5" w14:textId="0E32D1D4" w:rsidR="00A65FF0" w:rsidRPr="003D0433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A65FF0" w:rsidRPr="003D0433" w14:paraId="2C6B8717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1379779" w14:textId="629BD9B2" w:rsidR="00A65FF0" w:rsidRPr="003D0433" w:rsidRDefault="00A65FF0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Draft Capability Map.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CBABE25" w14:textId="241A985D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Chris Payne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31D6C55" w14:textId="37E1E4D9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13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AD1C47C" w14:textId="495D0E3B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A65FF0" w:rsidRPr="003D0433" w14:paraId="616824EB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5B77EDD" w14:textId="456092FD" w:rsidR="00A65FF0" w:rsidRPr="003D0433" w:rsidRDefault="00A65FF0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 xml:space="preserve">Draft </w:t>
            </w:r>
            <w:r w:rsidR="00D64E31">
              <w:rPr>
                <w:rFonts w:ascii="Calibri" w:hAnsi="Calibri"/>
                <w:color w:val="808080" w:themeColor="background1" w:themeShade="80"/>
              </w:rPr>
              <w:t>Value Stream</w:t>
            </w:r>
            <w:r w:rsidRPr="003D0433">
              <w:rPr>
                <w:rFonts w:ascii="Calibri" w:hAnsi="Calibri"/>
                <w:color w:val="808080" w:themeColor="background1" w:themeShade="80"/>
              </w:rPr>
              <w:t xml:space="preserve"> Map.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B8AE71D" w14:textId="2B53F9AF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Daniel St George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AD0FCB5" w14:textId="70153C1C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13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E7B75EE" w14:textId="11F7D536" w:rsidR="00A65FF0" w:rsidRPr="003D0433" w:rsidRDefault="00A65FF0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3D0433" w:rsidRPr="003D0433" w14:paraId="2B25E4D3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D8D6BEC" w14:textId="059C43F5" w:rsidR="003D0433" w:rsidRPr="0015495E" w:rsidRDefault="003D0433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>Test the importation of Value Stream data from Excel.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57204F8" w14:textId="56E7B231" w:rsidR="003D0433" w:rsidRPr="0015495E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>Alain Picard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2355578" w14:textId="11ABF7BE" w:rsidR="003D0433" w:rsidRPr="0015495E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>21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31C98FC" w14:textId="142977D2" w:rsidR="003D0433" w:rsidRPr="0015495E" w:rsidRDefault="0015495E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3D0433" w:rsidRPr="003D0433" w14:paraId="6000F44B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FAFF4ED" w14:textId="1D85DFB2" w:rsidR="003D0433" w:rsidRPr="003D0433" w:rsidRDefault="003D0433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lastRenderedPageBreak/>
              <w:t>Establish a governance structure for managing the team’s .</w:t>
            </w:r>
            <w:proofErr w:type="spellStart"/>
            <w:r w:rsidRPr="003D0433">
              <w:rPr>
                <w:rFonts w:ascii="Calibri" w:hAnsi="Calibri"/>
                <w:color w:val="808080" w:themeColor="background1" w:themeShade="80"/>
              </w:rPr>
              <w:t>ba</w:t>
            </w:r>
            <w:proofErr w:type="spellEnd"/>
            <w:r w:rsidRPr="003D0433">
              <w:rPr>
                <w:rFonts w:ascii="Calibri" w:hAnsi="Calibri"/>
                <w:color w:val="808080" w:themeColor="background1" w:themeShade="80"/>
              </w:rPr>
              <w:t xml:space="preserve"> files once V2 is released.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C53EFCE" w14:textId="33E37712" w:rsidR="003D0433" w:rsidRPr="003D0433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Stephen Marshall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B238527" w14:textId="385BCB5A" w:rsidR="003D0433" w:rsidRPr="003D0433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28 August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CB828C6" w14:textId="3494FF0F" w:rsidR="003D0433" w:rsidRPr="003D0433" w:rsidRDefault="003D0433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3D0433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3D0433" w:rsidRPr="003D0433" w14:paraId="6EC29205" w14:textId="77777777" w:rsidTr="0015495E">
        <w:trPr>
          <w:cantSplit/>
          <w:trHeight w:val="50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B7918E8" w14:textId="136C0C76" w:rsidR="003D0433" w:rsidRPr="003D0433" w:rsidRDefault="003D0433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</w:rPr>
            </w:pPr>
            <w:r w:rsidRPr="003D0433">
              <w:rPr>
                <w:rFonts w:ascii="Calibri" w:hAnsi="Calibri"/>
              </w:rPr>
              <w:t>Ensure each draft or final map is posted to the Community.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0FBD444A" w14:textId="3326B667" w:rsidR="003D0433" w:rsidRPr="003D0433" w:rsidRDefault="003D0433" w:rsidP="00FF54E1">
            <w:pPr>
              <w:pStyle w:val="BodyCopy"/>
              <w:keepLines/>
              <w:rPr>
                <w:rFonts w:ascii="Calibri" w:hAnsi="Calibri"/>
              </w:rPr>
            </w:pPr>
            <w:r w:rsidRPr="003D0433">
              <w:rPr>
                <w:rFonts w:ascii="Calibri" w:hAnsi="Calibri"/>
              </w:rPr>
              <w:t>All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AF193B6" w14:textId="6F306C59" w:rsidR="003D0433" w:rsidRPr="003D0433" w:rsidRDefault="003D0433" w:rsidP="00FF54E1">
            <w:pPr>
              <w:pStyle w:val="BodyCopy"/>
              <w:keepLines/>
              <w:rPr>
                <w:rFonts w:ascii="Calibri" w:hAnsi="Calibri"/>
              </w:rPr>
            </w:pPr>
            <w:r w:rsidRPr="003D0433">
              <w:rPr>
                <w:rFonts w:ascii="Calibri" w:hAnsi="Calibri"/>
              </w:rPr>
              <w:t>N/A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0BC9C3C" w14:textId="24F3C775" w:rsidR="007C0ABC" w:rsidRPr="003D0433" w:rsidRDefault="003D0433" w:rsidP="00FF54E1">
            <w:pPr>
              <w:pStyle w:val="BodyCopy"/>
              <w:keepLines/>
              <w:rPr>
                <w:rFonts w:ascii="Calibri" w:hAnsi="Calibri"/>
              </w:rPr>
            </w:pPr>
            <w:r w:rsidRPr="003D0433">
              <w:rPr>
                <w:rFonts w:ascii="Calibri" w:hAnsi="Calibri"/>
              </w:rPr>
              <w:t>Open</w:t>
            </w:r>
          </w:p>
        </w:tc>
      </w:tr>
      <w:tr w:rsidR="007C0ABC" w:rsidRPr="003D0433" w14:paraId="1FBF51AD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894454F" w14:textId="7960425A" w:rsidR="007C0ABC" w:rsidRPr="003D0433" w:rsidRDefault="007C0ABC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Discuss the development of a Guild Business Model with the Business Model Team (Steve DuPont).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B33C0F0" w14:textId="7CDE6AFB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Stephen Marshall</w:t>
            </w:r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B7D9DD8" w14:textId="7BBB1BC9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October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D1D151A" w14:textId="5425F0EB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Open</w:t>
            </w:r>
          </w:p>
        </w:tc>
      </w:tr>
      <w:tr w:rsidR="007C0ABC" w:rsidRPr="00D64E31" w14:paraId="1A31EF9E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0F6BDD5" w14:textId="2E0B0539" w:rsidR="007C0ABC" w:rsidRPr="00D64E31" w:rsidRDefault="007C0ABC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D64E31">
              <w:rPr>
                <w:rFonts w:ascii="Calibri" w:hAnsi="Calibri"/>
                <w:color w:val="808080" w:themeColor="background1" w:themeShade="80"/>
              </w:rPr>
              <w:t>Review the draft Value Stream Map and provide feedback to Daniel.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4DD6142" w14:textId="77D416D3" w:rsidR="007C0ABC" w:rsidRPr="00D64E31" w:rsidRDefault="007C0ABC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D64E31">
              <w:rPr>
                <w:rFonts w:ascii="Calibri" w:hAnsi="Calibri"/>
                <w:color w:val="808080" w:themeColor="background1" w:themeShade="80"/>
              </w:rPr>
              <w:t>Bill/</w:t>
            </w:r>
            <w:proofErr w:type="spellStart"/>
            <w:r w:rsidRPr="00D64E31">
              <w:rPr>
                <w:rFonts w:ascii="Calibri" w:hAnsi="Calibri"/>
                <w:color w:val="808080" w:themeColor="background1" w:themeShade="80"/>
              </w:rPr>
              <w:t>Whynde</w:t>
            </w:r>
            <w:proofErr w:type="spellEnd"/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BE8E264" w14:textId="1E7C828F" w:rsidR="007C0ABC" w:rsidRPr="00D64E31" w:rsidRDefault="007C0ABC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D64E31">
              <w:rPr>
                <w:rFonts w:ascii="Calibri" w:hAnsi="Calibri"/>
                <w:color w:val="808080" w:themeColor="background1" w:themeShade="80"/>
              </w:rPr>
              <w:t>8 October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041DFC3" w14:textId="29A95CA0" w:rsidR="007C0ABC" w:rsidRPr="00D64E31" w:rsidRDefault="007C0ABC" w:rsidP="00FF54E1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D64E31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  <w:tr w:rsidR="007C0ABC" w:rsidRPr="003D0433" w14:paraId="02E35080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4FD0AB2" w14:textId="21852FFA" w:rsidR="007C0ABC" w:rsidRPr="003D0433" w:rsidRDefault="007C0ABC" w:rsidP="00FF54E1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Set up a meeting with relevant stakeholders to develop a first draft/outline of the Information Map.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A9017A6" w14:textId="25C3D36B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Jeff </w:t>
            </w:r>
            <w:proofErr w:type="spellStart"/>
            <w:r>
              <w:rPr>
                <w:rFonts w:ascii="Calibri" w:hAnsi="Calibri"/>
              </w:rPr>
              <w:t>Wallk</w:t>
            </w:r>
            <w:proofErr w:type="spellEnd"/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4E7EBA3" w14:textId="6492885C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 October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04785C2" w14:textId="64861F1D" w:rsidR="007C0ABC" w:rsidRPr="003D0433" w:rsidRDefault="007C0ABC" w:rsidP="00FF54E1">
            <w:pPr>
              <w:pStyle w:val="BodyCopy"/>
              <w:keepLines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Open</w:t>
            </w:r>
          </w:p>
        </w:tc>
      </w:tr>
      <w:tr w:rsidR="0015495E" w:rsidRPr="003D0433" w14:paraId="71EAAEDA" w14:textId="77777777" w:rsidTr="0015495E">
        <w:trPr>
          <w:cantSplit/>
          <w:trHeight w:val="289"/>
          <w:jc w:val="center"/>
        </w:trPr>
        <w:tc>
          <w:tcPr>
            <w:tcW w:w="522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CBF4B5D" w14:textId="3013F403" w:rsidR="0015495E" w:rsidRPr="0015495E" w:rsidRDefault="0015495E" w:rsidP="0015495E">
            <w:pPr>
              <w:pStyle w:val="BodyCopy"/>
              <w:keepLines/>
              <w:numPr>
                <w:ilvl w:val="0"/>
                <w:numId w:val="20"/>
              </w:numPr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>Contact Jeff to figure out how to kick off the Information Mapping work effort.</w:t>
            </w:r>
          </w:p>
        </w:tc>
        <w:tc>
          <w:tcPr>
            <w:tcW w:w="174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11BB118B" w14:textId="7390887F" w:rsidR="0015495E" w:rsidRPr="0015495E" w:rsidRDefault="0015495E" w:rsidP="00741863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 xml:space="preserve">Alex </w:t>
            </w:r>
            <w:proofErr w:type="spellStart"/>
            <w:r w:rsidRPr="0015495E">
              <w:rPr>
                <w:rFonts w:ascii="Calibri" w:hAnsi="Calibri"/>
                <w:color w:val="808080" w:themeColor="background1" w:themeShade="80"/>
              </w:rPr>
              <w:t>Randell</w:t>
            </w:r>
            <w:proofErr w:type="spellEnd"/>
          </w:p>
        </w:tc>
        <w:tc>
          <w:tcPr>
            <w:tcW w:w="12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09CC468" w14:textId="24E8AA8B" w:rsidR="0015495E" w:rsidRPr="0015495E" w:rsidRDefault="0015495E" w:rsidP="00741863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 xml:space="preserve">18 </w:t>
            </w:r>
            <w:r w:rsidRPr="0015495E">
              <w:rPr>
                <w:rFonts w:ascii="Calibri" w:hAnsi="Calibri"/>
                <w:color w:val="808080" w:themeColor="background1" w:themeShade="80"/>
              </w:rPr>
              <w:t>November</w:t>
            </w:r>
          </w:p>
        </w:tc>
        <w:tc>
          <w:tcPr>
            <w:tcW w:w="71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927AB7D" w14:textId="267455A5" w:rsidR="0015495E" w:rsidRPr="0015495E" w:rsidRDefault="0015495E" w:rsidP="00741863">
            <w:pPr>
              <w:pStyle w:val="BodyCopy"/>
              <w:keepLines/>
              <w:rPr>
                <w:rFonts w:ascii="Calibri" w:hAnsi="Calibri"/>
                <w:color w:val="808080" w:themeColor="background1" w:themeShade="80"/>
              </w:rPr>
            </w:pPr>
            <w:r w:rsidRPr="0015495E">
              <w:rPr>
                <w:rFonts w:ascii="Calibri" w:hAnsi="Calibri"/>
                <w:color w:val="808080" w:themeColor="background1" w:themeShade="80"/>
              </w:rPr>
              <w:t>Closed</w:t>
            </w:r>
          </w:p>
        </w:tc>
      </w:tr>
    </w:tbl>
    <w:p w14:paraId="31FD0C4E" w14:textId="77777777" w:rsidR="006E0E70" w:rsidRDefault="006E0E70">
      <w:pPr>
        <w:rPr>
          <w:rFonts w:ascii="Calibri" w:hAnsi="Calibri"/>
        </w:rPr>
      </w:pPr>
    </w:p>
    <w:p w14:paraId="2D44718F" w14:textId="77777777" w:rsidR="007C0ABC" w:rsidRPr="00424155" w:rsidRDefault="007C0ABC">
      <w:pPr>
        <w:rPr>
          <w:rFonts w:ascii="Calibri" w:hAnsi="Calibri"/>
        </w:rPr>
      </w:pPr>
    </w:p>
    <w:p w14:paraId="53CDC847" w14:textId="07741D4E" w:rsidR="00F36C15" w:rsidRPr="00424155" w:rsidRDefault="00EF4A07" w:rsidP="00F36C15">
      <w:pPr>
        <w:rPr>
          <w:rFonts w:ascii="Calibri" w:hAnsi="Calibri"/>
        </w:rPr>
      </w:pPr>
      <w:r>
        <w:rPr>
          <w:rFonts w:ascii="Calibri" w:hAnsi="Calibri"/>
        </w:rPr>
        <w:t xml:space="preserve">Next Meeting: </w:t>
      </w:r>
      <w:r w:rsidR="0015495E">
        <w:rPr>
          <w:rFonts w:ascii="Calibri" w:hAnsi="Calibri"/>
        </w:rPr>
        <w:t>11/12 December</w:t>
      </w:r>
      <w:bookmarkStart w:id="0" w:name="_GoBack"/>
      <w:bookmarkEnd w:id="0"/>
    </w:p>
    <w:sectPr w:rsidR="00F36C15" w:rsidRPr="00424155" w:rsidSect="006E0E70">
      <w:headerReference w:type="default" r:id="rId10"/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36D0FF" w14:textId="77777777" w:rsidR="00262B70" w:rsidRDefault="00262B70">
      <w:r>
        <w:separator/>
      </w:r>
    </w:p>
  </w:endnote>
  <w:endnote w:type="continuationSeparator" w:id="0">
    <w:p w14:paraId="11ED6DC8" w14:textId="77777777" w:rsidR="00262B70" w:rsidRDefault="00262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8931A0" w14:textId="77777777" w:rsidR="00262B70" w:rsidRDefault="00262B70">
      <w:r>
        <w:separator/>
      </w:r>
    </w:p>
  </w:footnote>
  <w:footnote w:type="continuationSeparator" w:id="0">
    <w:p w14:paraId="042BE194" w14:textId="77777777" w:rsidR="00262B70" w:rsidRDefault="00262B7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6DBEF7" w14:textId="77777777" w:rsidR="00262B70" w:rsidRDefault="00262B70">
    <w:pPr>
      <w:pStyle w:val="MeetingMinutesHeading"/>
    </w:pPr>
    <w:proofErr w:type="gramStart"/>
    <w:r>
      <w:t>minutes</w:t>
    </w:r>
    <w:proofErr w:type="gram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AB10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834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AED48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AE406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FFFFFFFE"/>
    <w:multiLevelType w:val="singleLevel"/>
    <w:tmpl w:val="0DCA41D8"/>
    <w:lvl w:ilvl="0">
      <w:numFmt w:val="bullet"/>
      <w:lvlText w:val="*"/>
      <w:lvlJc w:val="left"/>
    </w:lvl>
  </w:abstractNum>
  <w:abstractNum w:abstractNumId="5">
    <w:nsid w:val="02411991"/>
    <w:multiLevelType w:val="hybridMultilevel"/>
    <w:tmpl w:val="025C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F6247C"/>
    <w:multiLevelType w:val="hybridMultilevel"/>
    <w:tmpl w:val="4B08E3BE"/>
    <w:lvl w:ilvl="0" w:tplc="CED6761A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5F3A30"/>
    <w:multiLevelType w:val="hybridMultilevel"/>
    <w:tmpl w:val="88DAABE6"/>
    <w:lvl w:ilvl="0" w:tplc="FA5E9D5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841AEF"/>
    <w:multiLevelType w:val="hybridMultilevel"/>
    <w:tmpl w:val="394E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B127AA"/>
    <w:multiLevelType w:val="hybridMultilevel"/>
    <w:tmpl w:val="AEB03D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2B14473"/>
    <w:multiLevelType w:val="hybridMultilevel"/>
    <w:tmpl w:val="9870A4F2"/>
    <w:lvl w:ilvl="0" w:tplc="E4C606F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C3426C"/>
    <w:multiLevelType w:val="multilevel"/>
    <w:tmpl w:val="3D38FF5E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CD6610"/>
    <w:multiLevelType w:val="hybridMultilevel"/>
    <w:tmpl w:val="1FC66D8E"/>
    <w:lvl w:ilvl="0" w:tplc="7624D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D362E5"/>
    <w:multiLevelType w:val="multilevel"/>
    <w:tmpl w:val="DBE21D6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0F4398"/>
    <w:multiLevelType w:val="hybridMultilevel"/>
    <w:tmpl w:val="3D38FF5E"/>
    <w:lvl w:ilvl="0" w:tplc="77125BD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2F12AE"/>
    <w:multiLevelType w:val="multilevel"/>
    <w:tmpl w:val="1FDC9916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E0353A"/>
    <w:multiLevelType w:val="hybridMultilevel"/>
    <w:tmpl w:val="3D38FF5E"/>
    <w:lvl w:ilvl="0" w:tplc="77125BD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B86C1B"/>
    <w:multiLevelType w:val="multilevel"/>
    <w:tmpl w:val="88DAABE6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8E1DE9"/>
    <w:multiLevelType w:val="multilevel"/>
    <w:tmpl w:val="AABC8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22576"/>
    <w:multiLevelType w:val="hybridMultilevel"/>
    <w:tmpl w:val="9B905184"/>
    <w:lvl w:ilvl="0" w:tplc="8508E5D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6A6CF7"/>
    <w:multiLevelType w:val="multilevel"/>
    <w:tmpl w:val="9870A4F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E43008"/>
    <w:multiLevelType w:val="multilevel"/>
    <w:tmpl w:val="AABC8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2234F8"/>
    <w:multiLevelType w:val="hybridMultilevel"/>
    <w:tmpl w:val="1FDC9916"/>
    <w:lvl w:ilvl="0" w:tplc="0D9EBE7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7D43C2"/>
    <w:multiLevelType w:val="hybridMultilevel"/>
    <w:tmpl w:val="88DAABE6"/>
    <w:lvl w:ilvl="0" w:tplc="FA5E9D5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941EE5"/>
    <w:multiLevelType w:val="multilevel"/>
    <w:tmpl w:val="1FDC9916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C27621"/>
    <w:multiLevelType w:val="multilevel"/>
    <w:tmpl w:val="49C21D4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CF317A"/>
    <w:multiLevelType w:val="hybridMultilevel"/>
    <w:tmpl w:val="DBE21D6E"/>
    <w:lvl w:ilvl="0" w:tplc="8508E5D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142A76"/>
    <w:multiLevelType w:val="hybridMultilevel"/>
    <w:tmpl w:val="6BE4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424620"/>
    <w:multiLevelType w:val="hybridMultilevel"/>
    <w:tmpl w:val="7374B6F4"/>
    <w:lvl w:ilvl="0" w:tplc="7624D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B934A5"/>
    <w:multiLevelType w:val="multilevel"/>
    <w:tmpl w:val="34029D5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1A59FB"/>
    <w:multiLevelType w:val="hybridMultilevel"/>
    <w:tmpl w:val="0DE8CDB8"/>
    <w:lvl w:ilvl="0" w:tplc="AA04D46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CB1B41"/>
    <w:multiLevelType w:val="multilevel"/>
    <w:tmpl w:val="34029D5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BE694D"/>
    <w:multiLevelType w:val="hybridMultilevel"/>
    <w:tmpl w:val="9870A4F2"/>
    <w:lvl w:ilvl="0" w:tplc="E4C606F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EA3940"/>
    <w:multiLevelType w:val="hybridMultilevel"/>
    <w:tmpl w:val="3D78A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904825"/>
    <w:multiLevelType w:val="hybridMultilevel"/>
    <w:tmpl w:val="EF24D64A"/>
    <w:lvl w:ilvl="0" w:tplc="ED6A9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280E66"/>
    <w:multiLevelType w:val="hybridMultilevel"/>
    <w:tmpl w:val="1FDC9916"/>
    <w:lvl w:ilvl="0" w:tplc="0D9EBE7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9F593F"/>
    <w:multiLevelType w:val="hybridMultilevel"/>
    <w:tmpl w:val="0DE8CDB8"/>
    <w:lvl w:ilvl="0" w:tplc="AA04D46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116C1B"/>
    <w:multiLevelType w:val="hybridMultilevel"/>
    <w:tmpl w:val="34029D50"/>
    <w:lvl w:ilvl="0" w:tplc="E4C606F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9E53CD"/>
    <w:multiLevelType w:val="multilevel"/>
    <w:tmpl w:val="4B08E3BE"/>
    <w:lvl w:ilvl="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D47B71"/>
    <w:multiLevelType w:val="hybridMultilevel"/>
    <w:tmpl w:val="2DE4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0E7566"/>
    <w:multiLevelType w:val="multilevel"/>
    <w:tmpl w:val="9B90518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967A30"/>
    <w:multiLevelType w:val="hybridMultilevel"/>
    <w:tmpl w:val="A5E6D1CE"/>
    <w:lvl w:ilvl="0" w:tplc="A106FFC0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3C6C22"/>
    <w:multiLevelType w:val="multilevel"/>
    <w:tmpl w:val="AABC8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FDE3764"/>
    <w:multiLevelType w:val="hybridMultilevel"/>
    <w:tmpl w:val="945ACE90"/>
    <w:lvl w:ilvl="0" w:tplc="FA5E9D5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  <w:lvlOverride w:ilvl="0">
      <w:lvl w:ilvl="0">
        <w:numFmt w:val="bullet"/>
        <w:lvlText w:val="∑"/>
        <w:legacy w:legacy="1" w:legacySpace="0" w:legacyIndent="0"/>
        <w:lvlJc w:val="left"/>
        <w:rPr>
          <w:rFonts w:ascii="Lucida Grande" w:hAnsi="Lucida Grande" w:cs="Lucida Grande" w:hint="default"/>
          <w:sz w:val="22"/>
        </w:rPr>
      </w:lvl>
    </w:lvlOverride>
  </w:num>
  <w:num w:numId="6">
    <w:abstractNumId w:val="39"/>
  </w:num>
  <w:num w:numId="7">
    <w:abstractNumId w:val="34"/>
  </w:num>
  <w:num w:numId="8">
    <w:abstractNumId w:val="5"/>
  </w:num>
  <w:num w:numId="9">
    <w:abstractNumId w:val="33"/>
  </w:num>
  <w:num w:numId="10">
    <w:abstractNumId w:val="27"/>
  </w:num>
  <w:num w:numId="11">
    <w:abstractNumId w:val="8"/>
  </w:num>
  <w:num w:numId="12">
    <w:abstractNumId w:val="26"/>
  </w:num>
  <w:num w:numId="13">
    <w:abstractNumId w:val="18"/>
  </w:num>
  <w:num w:numId="14">
    <w:abstractNumId w:val="42"/>
  </w:num>
  <w:num w:numId="15">
    <w:abstractNumId w:val="16"/>
  </w:num>
  <w:num w:numId="16">
    <w:abstractNumId w:val="21"/>
  </w:num>
  <w:num w:numId="17">
    <w:abstractNumId w:val="13"/>
  </w:num>
  <w:num w:numId="18">
    <w:abstractNumId w:val="19"/>
  </w:num>
  <w:num w:numId="19">
    <w:abstractNumId w:val="40"/>
  </w:num>
  <w:num w:numId="20">
    <w:abstractNumId w:val="12"/>
  </w:num>
  <w:num w:numId="21">
    <w:abstractNumId w:val="25"/>
  </w:num>
  <w:num w:numId="22">
    <w:abstractNumId w:val="37"/>
  </w:num>
  <w:num w:numId="23">
    <w:abstractNumId w:val="31"/>
  </w:num>
  <w:num w:numId="24">
    <w:abstractNumId w:val="29"/>
  </w:num>
  <w:num w:numId="25">
    <w:abstractNumId w:val="10"/>
  </w:num>
  <w:num w:numId="26">
    <w:abstractNumId w:val="32"/>
  </w:num>
  <w:num w:numId="27">
    <w:abstractNumId w:val="20"/>
  </w:num>
  <w:num w:numId="28">
    <w:abstractNumId w:val="35"/>
  </w:num>
  <w:num w:numId="29">
    <w:abstractNumId w:val="24"/>
  </w:num>
  <w:num w:numId="30">
    <w:abstractNumId w:val="36"/>
  </w:num>
  <w:num w:numId="31">
    <w:abstractNumId w:val="22"/>
  </w:num>
  <w:num w:numId="32">
    <w:abstractNumId w:val="30"/>
  </w:num>
  <w:num w:numId="33">
    <w:abstractNumId w:val="15"/>
  </w:num>
  <w:num w:numId="34">
    <w:abstractNumId w:val="43"/>
  </w:num>
  <w:num w:numId="35">
    <w:abstractNumId w:val="7"/>
  </w:num>
  <w:num w:numId="36">
    <w:abstractNumId w:val="23"/>
  </w:num>
  <w:num w:numId="37">
    <w:abstractNumId w:val="17"/>
  </w:num>
  <w:num w:numId="38">
    <w:abstractNumId w:val="6"/>
  </w:num>
  <w:num w:numId="39">
    <w:abstractNumId w:val="38"/>
  </w:num>
  <w:num w:numId="40">
    <w:abstractNumId w:val="9"/>
  </w:num>
  <w:num w:numId="41">
    <w:abstractNumId w:val="14"/>
  </w:num>
  <w:num w:numId="42">
    <w:abstractNumId w:val="11"/>
  </w:num>
  <w:num w:numId="43">
    <w:abstractNumId w:val="41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C15"/>
    <w:rsid w:val="000071FF"/>
    <w:rsid w:val="00030A3A"/>
    <w:rsid w:val="00060820"/>
    <w:rsid w:val="0013561D"/>
    <w:rsid w:val="0015495E"/>
    <w:rsid w:val="0018514B"/>
    <w:rsid w:val="001B2056"/>
    <w:rsid w:val="00262B70"/>
    <w:rsid w:val="003D0433"/>
    <w:rsid w:val="003F3CF7"/>
    <w:rsid w:val="00424155"/>
    <w:rsid w:val="00473B94"/>
    <w:rsid w:val="00515CDE"/>
    <w:rsid w:val="00546BDE"/>
    <w:rsid w:val="0069347F"/>
    <w:rsid w:val="00694645"/>
    <w:rsid w:val="006E0E70"/>
    <w:rsid w:val="00777D48"/>
    <w:rsid w:val="00792047"/>
    <w:rsid w:val="007C0ABC"/>
    <w:rsid w:val="007D5072"/>
    <w:rsid w:val="007D5485"/>
    <w:rsid w:val="008005D0"/>
    <w:rsid w:val="008018A7"/>
    <w:rsid w:val="00827C14"/>
    <w:rsid w:val="00890FBD"/>
    <w:rsid w:val="0096696D"/>
    <w:rsid w:val="00A65FF0"/>
    <w:rsid w:val="00A75FA7"/>
    <w:rsid w:val="00B4503C"/>
    <w:rsid w:val="00B54D99"/>
    <w:rsid w:val="00B61FF7"/>
    <w:rsid w:val="00B63DF0"/>
    <w:rsid w:val="00C02468"/>
    <w:rsid w:val="00C965DB"/>
    <w:rsid w:val="00D64E31"/>
    <w:rsid w:val="00E563A5"/>
    <w:rsid w:val="00EF4A07"/>
    <w:rsid w:val="00F36C15"/>
    <w:rsid w:val="00FE1267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258870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rsid w:val="006E0E70"/>
    <w:pPr>
      <w:spacing w:after="0" w:line="240" w:lineRule="auto"/>
    </w:pPr>
    <w:rPr>
      <w:spacing w:val="8"/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rsid w:val="006E0E70"/>
    <w:pPr>
      <w:outlineLvl w:val="0"/>
    </w:pPr>
    <w:rPr>
      <w:b/>
      <w:color w:val="FFFFFF" w:themeColor="background1"/>
      <w:sz w:val="20"/>
    </w:rPr>
  </w:style>
  <w:style w:type="paragraph" w:styleId="Heading2">
    <w:name w:val="heading 2"/>
    <w:basedOn w:val="Heading1"/>
    <w:next w:val="Normal"/>
    <w:link w:val="Heading2Char"/>
    <w:uiPriority w:val="1"/>
    <w:semiHidden/>
    <w:qFormat/>
    <w:rsid w:val="006E0E70"/>
    <w:pPr>
      <w:outlineLvl w:val="1"/>
    </w:pPr>
    <w:rPr>
      <w:color w:val="A6A6A6" w:themeColor="background1" w:themeShade="A6"/>
    </w:rPr>
  </w:style>
  <w:style w:type="paragraph" w:styleId="Heading3">
    <w:name w:val="heading 3"/>
    <w:basedOn w:val="Heading2"/>
    <w:next w:val="Normal"/>
    <w:link w:val="Heading3Char"/>
    <w:uiPriority w:val="1"/>
    <w:semiHidden/>
    <w:qFormat/>
    <w:rsid w:val="006E0E70"/>
    <w:pPr>
      <w:outlineLvl w:val="2"/>
    </w:pPr>
    <w:rPr>
      <w:b w:val="0"/>
    </w:rPr>
  </w:style>
  <w:style w:type="paragraph" w:styleId="Heading4">
    <w:name w:val="heading 4"/>
    <w:basedOn w:val="Heading5"/>
    <w:next w:val="Normal"/>
    <w:link w:val="Heading4Char"/>
    <w:uiPriority w:val="1"/>
    <w:semiHidden/>
    <w:qFormat/>
    <w:rsid w:val="006E0E70"/>
    <w:pPr>
      <w:spacing w:before="40" w:after="280"/>
      <w:outlineLvl w:val="3"/>
    </w:pPr>
    <w:rPr>
      <w:color w:val="B8CCE4" w:themeColor="accent1" w:themeTint="66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6E0E70"/>
    <w:pPr>
      <w:keepNext/>
      <w:keepLines/>
      <w:spacing w:before="200"/>
      <w:outlineLvl w:val="4"/>
    </w:pPr>
    <w:rPr>
      <w:rFonts w:eastAsiaTheme="majorEastAsia" w:cstheme="majorBidi"/>
      <w:color w:val="D9D9D9" w:themeColor="background1" w:themeShade="D9"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6E0E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E0E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E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E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6E0E70"/>
    <w:rPr>
      <w:b/>
      <w:color w:val="FFFFFF" w:themeColor="background1"/>
      <w:spacing w:val="8"/>
      <w:sz w:val="2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E0E70"/>
    <w:rPr>
      <w:b/>
      <w:color w:val="A6A6A6" w:themeColor="background1" w:themeShade="A6"/>
      <w:spacing w:val="8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E0E70"/>
    <w:rPr>
      <w:color w:val="A6A6A6" w:themeColor="background1" w:themeShade="A6"/>
      <w:spacing w:val="8"/>
      <w:sz w:val="2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E0E70"/>
    <w:rPr>
      <w:rFonts w:eastAsiaTheme="majorEastAsia" w:cstheme="majorBidi"/>
      <w:color w:val="B8CCE4" w:themeColor="accent1" w:themeTint="66"/>
      <w:spacing w:val="8"/>
      <w:sz w:val="9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E0E70"/>
    <w:rPr>
      <w:rFonts w:eastAsiaTheme="majorEastAsia" w:cstheme="majorBidi"/>
      <w:color w:val="D9D9D9" w:themeColor="background1" w:themeShade="D9"/>
      <w:spacing w:val="8"/>
      <w:sz w:val="96"/>
    </w:rPr>
  </w:style>
  <w:style w:type="paragraph" w:customStyle="1" w:styleId="BodyCopy">
    <w:name w:val="Body Copy"/>
    <w:basedOn w:val="Normal"/>
    <w:qFormat/>
    <w:rsid w:val="006E0E70"/>
    <w:rPr>
      <w:sz w:val="16"/>
    </w:rPr>
  </w:style>
  <w:style w:type="paragraph" w:customStyle="1" w:styleId="MeetingMinutesHeading">
    <w:name w:val="Meeting Minutes Heading"/>
    <w:basedOn w:val="Normal"/>
    <w:qFormat/>
    <w:rsid w:val="006E0E70"/>
    <w:pPr>
      <w:keepNext/>
      <w:keepLines/>
      <w:spacing w:before="40" w:after="280"/>
    </w:pPr>
    <w:rPr>
      <w:rFonts w:eastAsiaTheme="majorEastAsia" w:cstheme="majorBidi"/>
      <w:color w:val="B8CCE4" w:themeColor="accent1" w:themeTint="66"/>
      <w:sz w:val="96"/>
    </w:rPr>
  </w:style>
  <w:style w:type="paragraph" w:customStyle="1" w:styleId="MinutesandAgendaTitles">
    <w:name w:val="Minutes and Agenda Titles"/>
    <w:basedOn w:val="Normal"/>
    <w:qFormat/>
    <w:rsid w:val="006E0E70"/>
    <w:rPr>
      <w:b/>
      <w:color w:val="FFFFFF" w:themeColor="background1"/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E0E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0E70"/>
    <w:rPr>
      <w:spacing w:val="8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6E0E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0E70"/>
    <w:rPr>
      <w:spacing w:val="8"/>
      <w:sz w:val="18"/>
    </w:rPr>
  </w:style>
  <w:style w:type="paragraph" w:styleId="ListParagraph">
    <w:name w:val="List Paragraph"/>
    <w:basedOn w:val="Normal"/>
    <w:uiPriority w:val="34"/>
    <w:qFormat/>
    <w:rsid w:val="00F36C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rsid w:val="006E0E70"/>
    <w:pPr>
      <w:spacing w:after="0" w:line="240" w:lineRule="auto"/>
    </w:pPr>
    <w:rPr>
      <w:spacing w:val="8"/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rsid w:val="006E0E70"/>
    <w:pPr>
      <w:outlineLvl w:val="0"/>
    </w:pPr>
    <w:rPr>
      <w:b/>
      <w:color w:val="FFFFFF" w:themeColor="background1"/>
      <w:sz w:val="20"/>
    </w:rPr>
  </w:style>
  <w:style w:type="paragraph" w:styleId="Heading2">
    <w:name w:val="heading 2"/>
    <w:basedOn w:val="Heading1"/>
    <w:next w:val="Normal"/>
    <w:link w:val="Heading2Char"/>
    <w:uiPriority w:val="1"/>
    <w:semiHidden/>
    <w:qFormat/>
    <w:rsid w:val="006E0E70"/>
    <w:pPr>
      <w:outlineLvl w:val="1"/>
    </w:pPr>
    <w:rPr>
      <w:color w:val="A6A6A6" w:themeColor="background1" w:themeShade="A6"/>
    </w:rPr>
  </w:style>
  <w:style w:type="paragraph" w:styleId="Heading3">
    <w:name w:val="heading 3"/>
    <w:basedOn w:val="Heading2"/>
    <w:next w:val="Normal"/>
    <w:link w:val="Heading3Char"/>
    <w:uiPriority w:val="1"/>
    <w:semiHidden/>
    <w:qFormat/>
    <w:rsid w:val="006E0E70"/>
    <w:pPr>
      <w:outlineLvl w:val="2"/>
    </w:pPr>
    <w:rPr>
      <w:b w:val="0"/>
    </w:rPr>
  </w:style>
  <w:style w:type="paragraph" w:styleId="Heading4">
    <w:name w:val="heading 4"/>
    <w:basedOn w:val="Heading5"/>
    <w:next w:val="Normal"/>
    <w:link w:val="Heading4Char"/>
    <w:uiPriority w:val="1"/>
    <w:semiHidden/>
    <w:qFormat/>
    <w:rsid w:val="006E0E70"/>
    <w:pPr>
      <w:spacing w:before="40" w:after="280"/>
      <w:outlineLvl w:val="3"/>
    </w:pPr>
    <w:rPr>
      <w:color w:val="B8CCE4" w:themeColor="accent1" w:themeTint="66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6E0E70"/>
    <w:pPr>
      <w:keepNext/>
      <w:keepLines/>
      <w:spacing w:before="200"/>
      <w:outlineLvl w:val="4"/>
    </w:pPr>
    <w:rPr>
      <w:rFonts w:eastAsiaTheme="majorEastAsia" w:cstheme="majorBidi"/>
      <w:color w:val="D9D9D9" w:themeColor="background1" w:themeShade="D9"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6E0E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E0E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E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E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6E0E70"/>
    <w:rPr>
      <w:b/>
      <w:color w:val="FFFFFF" w:themeColor="background1"/>
      <w:spacing w:val="8"/>
      <w:sz w:val="2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E0E70"/>
    <w:rPr>
      <w:b/>
      <w:color w:val="A6A6A6" w:themeColor="background1" w:themeShade="A6"/>
      <w:spacing w:val="8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E0E70"/>
    <w:rPr>
      <w:color w:val="A6A6A6" w:themeColor="background1" w:themeShade="A6"/>
      <w:spacing w:val="8"/>
      <w:sz w:val="2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E0E70"/>
    <w:rPr>
      <w:rFonts w:eastAsiaTheme="majorEastAsia" w:cstheme="majorBidi"/>
      <w:color w:val="B8CCE4" w:themeColor="accent1" w:themeTint="66"/>
      <w:spacing w:val="8"/>
      <w:sz w:val="9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E0E70"/>
    <w:rPr>
      <w:rFonts w:eastAsiaTheme="majorEastAsia" w:cstheme="majorBidi"/>
      <w:color w:val="D9D9D9" w:themeColor="background1" w:themeShade="D9"/>
      <w:spacing w:val="8"/>
      <w:sz w:val="96"/>
    </w:rPr>
  </w:style>
  <w:style w:type="paragraph" w:customStyle="1" w:styleId="BodyCopy">
    <w:name w:val="Body Copy"/>
    <w:basedOn w:val="Normal"/>
    <w:qFormat/>
    <w:rsid w:val="006E0E70"/>
    <w:rPr>
      <w:sz w:val="16"/>
    </w:rPr>
  </w:style>
  <w:style w:type="paragraph" w:customStyle="1" w:styleId="MeetingMinutesHeading">
    <w:name w:val="Meeting Minutes Heading"/>
    <w:basedOn w:val="Normal"/>
    <w:qFormat/>
    <w:rsid w:val="006E0E70"/>
    <w:pPr>
      <w:keepNext/>
      <w:keepLines/>
      <w:spacing w:before="40" w:after="280"/>
    </w:pPr>
    <w:rPr>
      <w:rFonts w:eastAsiaTheme="majorEastAsia" w:cstheme="majorBidi"/>
      <w:color w:val="B8CCE4" w:themeColor="accent1" w:themeTint="66"/>
      <w:sz w:val="96"/>
    </w:rPr>
  </w:style>
  <w:style w:type="paragraph" w:customStyle="1" w:styleId="MinutesandAgendaTitles">
    <w:name w:val="Minutes and Agenda Titles"/>
    <w:basedOn w:val="Normal"/>
    <w:qFormat/>
    <w:rsid w:val="006E0E70"/>
    <w:rPr>
      <w:b/>
      <w:color w:val="FFFFFF" w:themeColor="background1"/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E0E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0E70"/>
    <w:rPr>
      <w:spacing w:val="8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6E0E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0E70"/>
    <w:rPr>
      <w:spacing w:val="8"/>
      <w:sz w:val="18"/>
    </w:rPr>
  </w:style>
  <w:style w:type="paragraph" w:styleId="ListParagraph">
    <w:name w:val="List Paragraph"/>
    <w:basedOn w:val="Normal"/>
    <w:uiPriority w:val="34"/>
    <w:qFormat/>
    <w:rsid w:val="00F36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private:var:folders:8n:g5d74l050jv6482lny8901yw0000gn:T:TC101731859990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3664D8CE93F234CB5B73B6CE86C7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A5E6-2ED3-B746-9A8E-5A0353C409BB}"/>
      </w:docPartPr>
      <w:docPartBody>
        <w:p w:rsidR="00831F0F" w:rsidRDefault="003A40DA">
          <w:pPr>
            <w:pStyle w:val="73664D8CE93F234CB5B73B6CE86C7AED"/>
          </w:pPr>
          <w:r>
            <w:t>[Pick the date]</w:t>
          </w:r>
        </w:p>
      </w:docPartBody>
    </w:docPart>
    <w:docPart>
      <w:docPartPr>
        <w:name w:val="B4A45923F665B4419ACD644D52D6D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B96A6-6493-5B40-88F1-DE52DFBAC76B}"/>
      </w:docPartPr>
      <w:docPartBody>
        <w:p w:rsidR="00831F0F" w:rsidRDefault="003A40DA" w:rsidP="003A40DA">
          <w:pPr>
            <w:pStyle w:val="B4A45923F665B4419ACD644D52D6D980"/>
          </w:pPr>
          <w:r>
            <w:t>Agenda Topic</w:t>
          </w:r>
        </w:p>
      </w:docPartBody>
    </w:docPart>
    <w:docPart>
      <w:docPartPr>
        <w:name w:val="BE67F8F1205CF345BDE9919F395C2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CD142-A3BC-B440-AA14-1C55AE5960C2}"/>
      </w:docPartPr>
      <w:docPartBody>
        <w:p w:rsidR="00517A11" w:rsidRDefault="00831F0F" w:rsidP="00831F0F">
          <w:pPr>
            <w:pStyle w:val="BE67F8F1205CF345BDE9919F395C2E89"/>
          </w:pPr>
          <w:r>
            <w:t>Agenda Topic</w:t>
          </w:r>
        </w:p>
      </w:docPartBody>
    </w:docPart>
    <w:docPart>
      <w:docPartPr>
        <w:name w:val="4ECDFA885F311740AD5E9B4C04E1C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F372A-BBF9-624C-BB2F-F10493B405A9}"/>
      </w:docPartPr>
      <w:docPartBody>
        <w:p w:rsidR="00865204" w:rsidRDefault="00865204" w:rsidP="00865204">
          <w:pPr>
            <w:pStyle w:val="4ECDFA885F311740AD5E9B4C04E1CF50"/>
          </w:pPr>
          <w:r>
            <w:t>Agenda Topic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0DA"/>
    <w:rsid w:val="000E3716"/>
    <w:rsid w:val="001F44A4"/>
    <w:rsid w:val="00317464"/>
    <w:rsid w:val="003A40DA"/>
    <w:rsid w:val="00517A11"/>
    <w:rsid w:val="00831F0F"/>
    <w:rsid w:val="00865204"/>
    <w:rsid w:val="009E2059"/>
    <w:rsid w:val="00AA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NZ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F09A892818C54E9821C00FB89AA4AE">
    <w:name w:val="8DF09A892818C54E9821C00FB89AA4AE"/>
  </w:style>
  <w:style w:type="paragraph" w:customStyle="1" w:styleId="73664D8CE93F234CB5B73B6CE86C7AED">
    <w:name w:val="73664D8CE93F234CB5B73B6CE86C7AED"/>
  </w:style>
  <w:style w:type="paragraph" w:customStyle="1" w:styleId="B7432D8B84D2B04B9F7777E5155C2E76">
    <w:name w:val="B7432D8B84D2B04B9F7777E5155C2E76"/>
  </w:style>
  <w:style w:type="paragraph" w:customStyle="1" w:styleId="B340B32011143147A891425C16439A50">
    <w:name w:val="B340B32011143147A891425C16439A5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9EF89916484054A8822DB6D17BF9815">
    <w:name w:val="79EF89916484054A8822DB6D17BF9815"/>
  </w:style>
  <w:style w:type="paragraph" w:customStyle="1" w:styleId="A93B68E3F684F94AAAC2AA9A866556E9">
    <w:name w:val="A93B68E3F684F94AAAC2AA9A866556E9"/>
  </w:style>
  <w:style w:type="paragraph" w:customStyle="1" w:styleId="FFE33AC0A369994FA5C155F9A42495BE">
    <w:name w:val="FFE33AC0A369994FA5C155F9A42495BE"/>
  </w:style>
  <w:style w:type="paragraph" w:customStyle="1" w:styleId="5883CE9ADFA37A4C96E7A9F9BFC1BE27">
    <w:name w:val="5883CE9ADFA37A4C96E7A9F9BFC1BE27"/>
  </w:style>
  <w:style w:type="paragraph" w:customStyle="1" w:styleId="D4EAD31C52983646AB5285ADE607F320">
    <w:name w:val="D4EAD31C52983646AB5285ADE607F320"/>
  </w:style>
  <w:style w:type="paragraph" w:customStyle="1" w:styleId="3F0112034FF4C74DBCB020FF1719497F">
    <w:name w:val="3F0112034FF4C74DBCB020FF1719497F"/>
  </w:style>
  <w:style w:type="paragraph" w:customStyle="1" w:styleId="EF41D23B7A7C384A8CFA70A8E11010E3">
    <w:name w:val="EF41D23B7A7C384A8CFA70A8E11010E3"/>
  </w:style>
  <w:style w:type="paragraph" w:customStyle="1" w:styleId="42490239C697AF43992EC83CEC5FC6B5">
    <w:name w:val="42490239C697AF43992EC83CEC5FC6B5"/>
  </w:style>
  <w:style w:type="paragraph" w:customStyle="1" w:styleId="97A09CC98A3F4A4AB16CFD8A55BF7935">
    <w:name w:val="97A09CC98A3F4A4AB16CFD8A55BF7935"/>
  </w:style>
  <w:style w:type="paragraph" w:customStyle="1" w:styleId="081D9B05F707C046B53C65B777656820">
    <w:name w:val="081D9B05F707C046B53C65B777656820"/>
  </w:style>
  <w:style w:type="paragraph" w:customStyle="1" w:styleId="E3B692DA7F87BD4BBB3EDDF87436891A">
    <w:name w:val="E3B692DA7F87BD4BBB3EDDF87436891A"/>
  </w:style>
  <w:style w:type="paragraph" w:customStyle="1" w:styleId="B4A45923F665B4419ACD644D52D6D980">
    <w:name w:val="B4A45923F665B4419ACD644D52D6D980"/>
    <w:rsid w:val="003A40DA"/>
  </w:style>
  <w:style w:type="paragraph" w:customStyle="1" w:styleId="024C0D707B408841B297567453F0A57D">
    <w:name w:val="024C0D707B408841B297567453F0A57D"/>
    <w:rsid w:val="00831F0F"/>
  </w:style>
  <w:style w:type="paragraph" w:customStyle="1" w:styleId="BE993B0F087F994AADDA6F783F5E6EF1">
    <w:name w:val="BE993B0F087F994AADDA6F783F5E6EF1"/>
    <w:rsid w:val="00831F0F"/>
  </w:style>
  <w:style w:type="paragraph" w:customStyle="1" w:styleId="BE67F8F1205CF345BDE9919F395C2E89">
    <w:name w:val="BE67F8F1205CF345BDE9919F395C2E89"/>
    <w:rsid w:val="00831F0F"/>
  </w:style>
  <w:style w:type="paragraph" w:customStyle="1" w:styleId="6FB12BE357E3F747AEAE1E4C7E18814C">
    <w:name w:val="6FB12BE357E3F747AEAE1E4C7E18814C"/>
    <w:rsid w:val="00517A11"/>
  </w:style>
  <w:style w:type="paragraph" w:customStyle="1" w:styleId="7A7BA60035DFF14BABEFE28A7E051FDD">
    <w:name w:val="7A7BA60035DFF14BABEFE28A7E051FDD"/>
    <w:rsid w:val="00517A11"/>
  </w:style>
  <w:style w:type="paragraph" w:customStyle="1" w:styleId="25FCA3A2615488459B8C85329B36CE2D">
    <w:name w:val="25FCA3A2615488459B8C85329B36CE2D"/>
    <w:rsid w:val="00517A11"/>
  </w:style>
  <w:style w:type="paragraph" w:customStyle="1" w:styleId="4ECDFA885F311740AD5E9B4C04E1CF50">
    <w:name w:val="4ECDFA885F311740AD5E9B4C04E1CF50"/>
    <w:rsid w:val="00865204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NZ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F09A892818C54E9821C00FB89AA4AE">
    <w:name w:val="8DF09A892818C54E9821C00FB89AA4AE"/>
  </w:style>
  <w:style w:type="paragraph" w:customStyle="1" w:styleId="73664D8CE93F234CB5B73B6CE86C7AED">
    <w:name w:val="73664D8CE93F234CB5B73B6CE86C7AED"/>
  </w:style>
  <w:style w:type="paragraph" w:customStyle="1" w:styleId="B7432D8B84D2B04B9F7777E5155C2E76">
    <w:name w:val="B7432D8B84D2B04B9F7777E5155C2E76"/>
  </w:style>
  <w:style w:type="paragraph" w:customStyle="1" w:styleId="B340B32011143147A891425C16439A50">
    <w:name w:val="B340B32011143147A891425C16439A5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9EF89916484054A8822DB6D17BF9815">
    <w:name w:val="79EF89916484054A8822DB6D17BF9815"/>
  </w:style>
  <w:style w:type="paragraph" w:customStyle="1" w:styleId="A93B68E3F684F94AAAC2AA9A866556E9">
    <w:name w:val="A93B68E3F684F94AAAC2AA9A866556E9"/>
  </w:style>
  <w:style w:type="paragraph" w:customStyle="1" w:styleId="FFE33AC0A369994FA5C155F9A42495BE">
    <w:name w:val="FFE33AC0A369994FA5C155F9A42495BE"/>
  </w:style>
  <w:style w:type="paragraph" w:customStyle="1" w:styleId="5883CE9ADFA37A4C96E7A9F9BFC1BE27">
    <w:name w:val="5883CE9ADFA37A4C96E7A9F9BFC1BE27"/>
  </w:style>
  <w:style w:type="paragraph" w:customStyle="1" w:styleId="D4EAD31C52983646AB5285ADE607F320">
    <w:name w:val="D4EAD31C52983646AB5285ADE607F320"/>
  </w:style>
  <w:style w:type="paragraph" w:customStyle="1" w:styleId="3F0112034FF4C74DBCB020FF1719497F">
    <w:name w:val="3F0112034FF4C74DBCB020FF1719497F"/>
  </w:style>
  <w:style w:type="paragraph" w:customStyle="1" w:styleId="EF41D23B7A7C384A8CFA70A8E11010E3">
    <w:name w:val="EF41D23B7A7C384A8CFA70A8E11010E3"/>
  </w:style>
  <w:style w:type="paragraph" w:customStyle="1" w:styleId="42490239C697AF43992EC83CEC5FC6B5">
    <w:name w:val="42490239C697AF43992EC83CEC5FC6B5"/>
  </w:style>
  <w:style w:type="paragraph" w:customStyle="1" w:styleId="97A09CC98A3F4A4AB16CFD8A55BF7935">
    <w:name w:val="97A09CC98A3F4A4AB16CFD8A55BF7935"/>
  </w:style>
  <w:style w:type="paragraph" w:customStyle="1" w:styleId="081D9B05F707C046B53C65B777656820">
    <w:name w:val="081D9B05F707C046B53C65B777656820"/>
  </w:style>
  <w:style w:type="paragraph" w:customStyle="1" w:styleId="E3B692DA7F87BD4BBB3EDDF87436891A">
    <w:name w:val="E3B692DA7F87BD4BBB3EDDF87436891A"/>
  </w:style>
  <w:style w:type="paragraph" w:customStyle="1" w:styleId="B4A45923F665B4419ACD644D52D6D980">
    <w:name w:val="B4A45923F665B4419ACD644D52D6D980"/>
    <w:rsid w:val="003A40DA"/>
  </w:style>
  <w:style w:type="paragraph" w:customStyle="1" w:styleId="024C0D707B408841B297567453F0A57D">
    <w:name w:val="024C0D707B408841B297567453F0A57D"/>
    <w:rsid w:val="00831F0F"/>
  </w:style>
  <w:style w:type="paragraph" w:customStyle="1" w:styleId="BE993B0F087F994AADDA6F783F5E6EF1">
    <w:name w:val="BE993B0F087F994AADDA6F783F5E6EF1"/>
    <w:rsid w:val="00831F0F"/>
  </w:style>
  <w:style w:type="paragraph" w:customStyle="1" w:styleId="BE67F8F1205CF345BDE9919F395C2E89">
    <w:name w:val="BE67F8F1205CF345BDE9919F395C2E89"/>
    <w:rsid w:val="00831F0F"/>
  </w:style>
  <w:style w:type="paragraph" w:customStyle="1" w:styleId="6FB12BE357E3F747AEAE1E4C7E18814C">
    <w:name w:val="6FB12BE357E3F747AEAE1E4C7E18814C"/>
    <w:rsid w:val="00517A11"/>
  </w:style>
  <w:style w:type="paragraph" w:customStyle="1" w:styleId="7A7BA60035DFF14BABEFE28A7E051FDD">
    <w:name w:val="7A7BA60035DFF14BABEFE28A7E051FDD"/>
    <w:rsid w:val="00517A11"/>
  </w:style>
  <w:style w:type="paragraph" w:customStyle="1" w:styleId="25FCA3A2615488459B8C85329B36CE2D">
    <w:name w:val="25FCA3A2615488459B8C85329B36CE2D"/>
    <w:rsid w:val="00517A11"/>
  </w:style>
  <w:style w:type="paragraph" w:customStyle="1" w:styleId="4ECDFA885F311740AD5E9B4C04E1CF50">
    <w:name w:val="4ECDFA885F311740AD5E9B4C04E1CF50"/>
    <w:rsid w:val="008652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Custom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chool Presentation">
      <a:majorFont>
        <a:latin typeface="Bookman Old Style"/>
        <a:ea typeface=""/>
        <a:cs typeface=""/>
      </a:majorFont>
      <a:minorFont>
        <a:latin typeface="Segoe Condensed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2014-11-27T00:00:00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BAF2B-CAAF-430E-93A5-E0C27C6011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TC101731859990</Template>
  <TotalTime>14</TotalTime>
  <Pages>2</Pages>
  <Words>537</Words>
  <Characters>3067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Stephen Marshall</dc:creator>
  <cp:keywords/>
  <cp:lastModifiedBy>Stephen Marshall</cp:lastModifiedBy>
  <cp:revision>4</cp:revision>
  <cp:lastPrinted>2006-08-01T17:47:00Z</cp:lastPrinted>
  <dcterms:created xsi:type="dcterms:W3CDTF">2014-12-02T02:14:00Z</dcterms:created>
  <dcterms:modified xsi:type="dcterms:W3CDTF">2014-12-02T03:34:00Z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TC101731859990</vt:lpwstr>
  </property>
</Properties>
</file>